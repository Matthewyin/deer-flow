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67CDB1" w14:textId="23F28CDD" w:rsidR="003E5B85" w:rsidRDefault="00D229E6" w:rsidP="00F93D16">
      <w:pPr>
        <w:pStyle w:val="2"/>
        <w:jc w:val="center"/>
      </w:pPr>
      <w:r w:rsidRPr="00D229E6">
        <w:t>ODC批量导入数据源链接操作手册</w:t>
      </w:r>
    </w:p>
    <w:p w14:paraId="0553790E" w14:textId="288F8DBD" w:rsidR="002B23AA" w:rsidRPr="002B23AA" w:rsidRDefault="002B23AA" w:rsidP="002B23AA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color w:val="000000"/>
          <w:spacing w:val="30"/>
          <w:szCs w:val="21"/>
          <w:shd w:val="clear" w:color="auto" w:fill="FFFFFF"/>
        </w:rPr>
      </w:pPr>
      <w:r w:rsidRPr="002B23AA">
        <w:rPr>
          <w:rFonts w:ascii="微软雅黑" w:eastAsia="微软雅黑" w:hAnsi="微软雅黑" w:hint="eastAsia"/>
          <w:color w:val="000000"/>
          <w:spacing w:val="30"/>
          <w:szCs w:val="21"/>
          <w:shd w:val="clear" w:color="auto" w:fill="FFFFFF"/>
        </w:rPr>
        <w:t>批量导入下载模板后，会下载一个excel文件，填写您可参考：</w:t>
      </w:r>
    </w:p>
    <w:p w14:paraId="29973316" w14:textId="0819D910" w:rsidR="002B23AA" w:rsidRDefault="002B23AA" w:rsidP="002B23A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365E4DD" wp14:editId="70550125">
            <wp:extent cx="5274310" cy="17164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F324" w14:textId="40B36E17" w:rsidR="002B23AA" w:rsidRDefault="002B23AA" w:rsidP="002B23AA">
      <w:pPr>
        <w:pStyle w:val="a3"/>
        <w:ind w:left="360" w:firstLineChars="0" w:firstLine="0"/>
      </w:pPr>
    </w:p>
    <w:p w14:paraId="3E93432B" w14:textId="0D651FA3" w:rsidR="002B23AA" w:rsidRDefault="002B23AA" w:rsidP="002B23AA">
      <w:pPr>
        <w:pStyle w:val="a3"/>
        <w:ind w:left="360" w:firstLineChars="0" w:firstLine="0"/>
      </w:pPr>
      <w:r>
        <w:rPr>
          <w:rFonts w:hint="eastAsia"/>
        </w:rPr>
        <w:t>2、</w:t>
      </w:r>
      <w:r w:rsidR="00796A04" w:rsidRPr="002B23AA">
        <w:rPr>
          <w:rFonts w:ascii="微软雅黑" w:eastAsia="微软雅黑" w:hAnsi="微软雅黑" w:hint="eastAsia"/>
          <w:color w:val="000000"/>
          <w:spacing w:val="30"/>
          <w:szCs w:val="21"/>
          <w:shd w:val="clear" w:color="auto" w:fill="FFFFFF"/>
        </w:rPr>
        <w:t>excel</w:t>
      </w:r>
      <w:r w:rsidR="00796A04">
        <w:rPr>
          <w:rFonts w:ascii="微软雅黑" w:eastAsia="微软雅黑" w:hAnsi="微软雅黑" w:hint="eastAsia"/>
          <w:color w:val="000000"/>
          <w:spacing w:val="30"/>
          <w:szCs w:val="21"/>
          <w:shd w:val="clear" w:color="auto" w:fill="FFFFFF"/>
        </w:rPr>
        <w:t>模版填写内容：</w:t>
      </w:r>
    </w:p>
    <w:p w14:paraId="569B413E" w14:textId="13B099D4" w:rsidR="00796A04" w:rsidRDefault="00787062" w:rsidP="002B23A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模版见附件</w:t>
      </w:r>
      <w:bookmarkStart w:id="0" w:name="_GoBack"/>
      <w:bookmarkEnd w:id="0"/>
    </w:p>
    <w:p w14:paraId="582A6C6C" w14:textId="6E8E5BB3" w:rsidR="00796A04" w:rsidRDefault="00796A04" w:rsidP="002B23AA">
      <w:pPr>
        <w:pStyle w:val="a3"/>
        <w:ind w:left="360" w:firstLineChars="0" w:firstLine="0"/>
      </w:pPr>
    </w:p>
    <w:p w14:paraId="6660D484" w14:textId="45FA4280" w:rsidR="00796A04" w:rsidRDefault="00796A04" w:rsidP="002B23A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9958362" wp14:editId="591CBED2">
            <wp:extent cx="5274310" cy="4876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0A6F" w14:textId="40381494" w:rsidR="00796A04" w:rsidRDefault="00796A04" w:rsidP="002B23AA">
      <w:pPr>
        <w:pStyle w:val="a3"/>
        <w:ind w:left="360" w:firstLineChars="0" w:firstLine="0"/>
      </w:pPr>
    </w:p>
    <w:p w14:paraId="427A48E8" w14:textId="684BCFA2" w:rsidR="00796A04" w:rsidRDefault="00796A04" w:rsidP="002B23AA">
      <w:pPr>
        <w:pStyle w:val="a3"/>
        <w:ind w:left="360" w:firstLineChars="0" w:firstLine="0"/>
      </w:pPr>
    </w:p>
    <w:p w14:paraId="3F697482" w14:textId="44908709" w:rsidR="00796A04" w:rsidRDefault="00796A04" w:rsidP="002B23A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F74A825" wp14:editId="7E1B56B4">
            <wp:extent cx="5274310" cy="31826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490C" w14:textId="4E9436F6" w:rsidR="00834321" w:rsidRDefault="00834321" w:rsidP="002B23AA">
      <w:pPr>
        <w:pStyle w:val="a3"/>
        <w:ind w:left="360" w:firstLineChars="0" w:firstLine="0"/>
      </w:pPr>
    </w:p>
    <w:p w14:paraId="270D60E6" w14:textId="66BED7EB" w:rsidR="00834321" w:rsidRDefault="00834321" w:rsidP="002B23AA">
      <w:pPr>
        <w:pStyle w:val="a3"/>
        <w:ind w:left="360" w:firstLineChars="0" w:firstLine="0"/>
      </w:pPr>
      <w:r>
        <w:rPr>
          <w:rFonts w:hint="eastAsia"/>
        </w:rPr>
        <w:lastRenderedPageBreak/>
        <w:t>附件:</w:t>
      </w:r>
      <w:r>
        <w:object w:dxaOrig="1539" w:dyaOrig="1118" w14:anchorId="426E37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5.95pt" o:ole="">
            <v:imagedata r:id="rId8" o:title=""/>
          </v:shape>
          <o:OLEObject Type="Embed" ProgID="Excel.Sheet.12" ShapeID="_x0000_i1025" DrawAspect="Icon" ObjectID="_1834646204" r:id="rId9"/>
        </w:object>
      </w:r>
    </w:p>
    <w:sectPr w:rsidR="008343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DA4A8C"/>
    <w:multiLevelType w:val="hybridMultilevel"/>
    <w:tmpl w:val="46F46BB2"/>
    <w:lvl w:ilvl="0" w:tplc="BA4A195C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C19"/>
    <w:rsid w:val="002B23AA"/>
    <w:rsid w:val="003E5B85"/>
    <w:rsid w:val="00493C19"/>
    <w:rsid w:val="00787062"/>
    <w:rsid w:val="00796A04"/>
    <w:rsid w:val="00834321"/>
    <w:rsid w:val="00D229E6"/>
    <w:rsid w:val="00F9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E090188"/>
  <w15:chartTrackingRefBased/>
  <w15:docId w15:val="{43E36194-A361-4E37-80B9-9024ADA2B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F93D1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23AA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F93D1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___.xls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D749C1E4.dotm</Template>
  <TotalTime>5</TotalTime>
  <Pages>2</Pages>
  <Words>16</Words>
  <Characters>94</Characters>
  <Application>Microsoft Office Word</Application>
  <DocSecurity>0</DocSecurity>
  <Lines>1</Lines>
  <Paragraphs>1</Paragraphs>
  <ScaleCrop>false</ScaleCrop>
  <Company>CSLO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林丰义</dc:creator>
  <cp:keywords/>
  <dc:description/>
  <cp:lastModifiedBy>lfy001</cp:lastModifiedBy>
  <cp:revision>7</cp:revision>
  <dcterms:created xsi:type="dcterms:W3CDTF">2026-03-06T03:22:00Z</dcterms:created>
  <dcterms:modified xsi:type="dcterms:W3CDTF">2026-03-10T03:10:00Z</dcterms:modified>
</cp:coreProperties>
</file>