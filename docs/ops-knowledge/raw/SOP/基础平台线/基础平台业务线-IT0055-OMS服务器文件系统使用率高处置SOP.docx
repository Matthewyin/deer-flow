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475" w:rsidRDefault="00F41B75" w:rsidP="00746053">
      <w:pPr>
        <w:pStyle w:val="3"/>
        <w:jc w:val="center"/>
      </w:pPr>
      <w:r w:rsidRPr="00F41B75">
        <w:t>OMS服务器文件系统使用率高处置SOP</w:t>
      </w:r>
    </w:p>
    <w:p w:rsidR="00F41B75" w:rsidRDefault="00F41B75" w:rsidP="00F41B75">
      <w:r w:rsidRPr="00F41B75">
        <w:t>IM202601270651007</w:t>
      </w:r>
      <w:r>
        <w:t>/</w:t>
      </w:r>
      <w:r w:rsidRPr="00F41B75">
        <w:rPr>
          <w:rFonts w:hint="eastAsia"/>
        </w:rPr>
        <w:t>二中心</w:t>
      </w:r>
      <w:r w:rsidRPr="00F41B75">
        <w:t>-xw-ppoboms-62-操作系统-Linux-文件系统</w:t>
      </w:r>
    </w:p>
    <w:p w:rsidR="00F41B75" w:rsidRDefault="00F41B75" w:rsidP="00F41B75">
      <w:r>
        <w:t>1.ip地址: 4.14.20.62</w:t>
      </w:r>
    </w:p>
    <w:p w:rsidR="00F41B75" w:rsidRDefault="00F41B75" w:rsidP="00F41B75">
      <w:r>
        <w:t>2.主机名: xw-ppoboms-62</w:t>
      </w:r>
    </w:p>
    <w:p w:rsidR="00F41B75" w:rsidRDefault="00F41B75" w:rsidP="00F41B75">
      <w:r>
        <w:t>3.摘要: /data文件系统使用率超过80%,当前值:80.05 %</w:t>
      </w:r>
    </w:p>
    <w:p w:rsidR="00F41B75" w:rsidRDefault="00F41B75" w:rsidP="00F41B75">
      <w:r>
        <w:t>4.首次发生: 2026-01-27 01:50:58</w:t>
      </w:r>
    </w:p>
    <w:p w:rsidR="00F41B75" w:rsidRDefault="00F41B75" w:rsidP="00F41B75">
      <w:r>
        <w:t>5.上次发生: 2026-01-27 01:50:58</w:t>
      </w:r>
    </w:p>
    <w:p w:rsidR="00F41B75" w:rsidRDefault="00F41B75" w:rsidP="00F41B75">
      <w:r>
        <w:t>6.事件标识: 2607040</w:t>
      </w:r>
    </w:p>
    <w:p w:rsidR="00F41B75" w:rsidRDefault="00F41B75" w:rsidP="00F41B75"/>
    <w:p w:rsidR="00F41B75" w:rsidRDefault="00BE6254" w:rsidP="00BE6254">
      <w:pPr>
        <w:pStyle w:val="3"/>
      </w:pPr>
      <w:r>
        <w:t>1</w:t>
      </w:r>
      <w:r>
        <w:rPr>
          <w:rFonts w:hint="eastAsia"/>
        </w:rPr>
        <w:t>、</w:t>
      </w:r>
      <w:r w:rsidR="0080353A">
        <w:rPr>
          <w:rFonts w:hint="eastAsia"/>
        </w:rPr>
        <w:t>root</w:t>
      </w:r>
      <w:r w:rsidR="00F41B75">
        <w:rPr>
          <w:rFonts w:hint="eastAsia"/>
        </w:rPr>
        <w:t>用户登录</w:t>
      </w:r>
      <w:r w:rsidR="00F41B75">
        <w:t>4.14.20.62</w:t>
      </w:r>
    </w:p>
    <w:p w:rsidR="000C6A81" w:rsidRDefault="000C6A81" w:rsidP="000C6A81">
      <w:pPr>
        <w:pStyle w:val="a3"/>
        <w:ind w:left="360"/>
      </w:pPr>
      <w:r>
        <w:t>[admin@xw-ppoboms-62 ~]$ df -h</w:t>
      </w:r>
    </w:p>
    <w:p w:rsidR="000C6A81" w:rsidRDefault="000C6A81" w:rsidP="000C6A81">
      <w:pPr>
        <w:pStyle w:val="a3"/>
        <w:ind w:left="360"/>
      </w:pPr>
      <w:r>
        <w:t>Filesystem                       Size  Used Avail Use% Mounted on</w:t>
      </w:r>
    </w:p>
    <w:p w:rsidR="000C6A81" w:rsidRDefault="000C6A81" w:rsidP="000C6A81">
      <w:pPr>
        <w:pStyle w:val="a3"/>
        <w:ind w:left="360"/>
      </w:pPr>
      <w:r>
        <w:t>devtmpfs                         252G     0  252G   0% /dev</w:t>
      </w:r>
    </w:p>
    <w:p w:rsidR="000C6A81" w:rsidRDefault="000C6A81" w:rsidP="000C6A81">
      <w:pPr>
        <w:pStyle w:val="a3"/>
        <w:ind w:left="360"/>
      </w:pPr>
      <w:r>
        <w:t>tmpfs                            252G     0  252G   0% /dev/shm</w:t>
      </w:r>
    </w:p>
    <w:p w:rsidR="000C6A81" w:rsidRDefault="000C6A81" w:rsidP="000C6A81">
      <w:pPr>
        <w:pStyle w:val="a3"/>
        <w:ind w:left="360"/>
      </w:pPr>
      <w:r>
        <w:t>tmpfs                            252G  4.1G  248G   2% /run</w:t>
      </w:r>
    </w:p>
    <w:p w:rsidR="000C6A81" w:rsidRDefault="000C6A81" w:rsidP="000C6A81">
      <w:pPr>
        <w:pStyle w:val="a3"/>
        <w:ind w:left="360"/>
      </w:pPr>
      <w:r>
        <w:t>tmpfs                            252G     0  252G   0% /sys/fs/cgroup</w:t>
      </w:r>
    </w:p>
    <w:p w:rsidR="000C6A81" w:rsidRDefault="000C6A81" w:rsidP="000C6A81">
      <w:pPr>
        <w:pStyle w:val="a3"/>
        <w:ind w:left="360"/>
      </w:pPr>
      <w:r>
        <w:t>/dev/mapper/vgrhel-lvroot         50G  5.5G   45G  11% /</w:t>
      </w:r>
    </w:p>
    <w:p w:rsidR="000C6A81" w:rsidRDefault="000C6A81" w:rsidP="000C6A81">
      <w:pPr>
        <w:pStyle w:val="a3"/>
        <w:ind w:left="360"/>
      </w:pPr>
      <w:r>
        <w:t>/dev/mapper/vgrhel-lvusr          10G  4.5G  5.5G  46% /usr</w:t>
      </w:r>
    </w:p>
    <w:p w:rsidR="000C6A81" w:rsidRDefault="000C6A81" w:rsidP="000C6A81">
      <w:pPr>
        <w:pStyle w:val="a3"/>
        <w:ind w:left="360"/>
      </w:pPr>
      <w:r>
        <w:t>/dev/sda1                        506M  170M  336M  34% /boot</w:t>
      </w:r>
    </w:p>
    <w:p w:rsidR="000C6A81" w:rsidRDefault="000C6A81" w:rsidP="000C6A81">
      <w:pPr>
        <w:pStyle w:val="a3"/>
        <w:ind w:left="360"/>
      </w:pPr>
      <w:r>
        <w:t>/dev/sda2                        512M  6.5M  506M   2% /boot/efi</w:t>
      </w:r>
    </w:p>
    <w:p w:rsidR="000C6A81" w:rsidRDefault="000C6A81" w:rsidP="000C6A81">
      <w:pPr>
        <w:pStyle w:val="a3"/>
        <w:ind w:left="360"/>
      </w:pPr>
      <w:r w:rsidRPr="000C6A81">
        <w:rPr>
          <w:highlight w:val="yellow"/>
        </w:rPr>
        <w:t>/dev/mapper/vg_ob-lv_ob_data     3.0T  2.2T  813G  73% /data</w:t>
      </w:r>
    </w:p>
    <w:p w:rsidR="000C6A81" w:rsidRDefault="000C6A81" w:rsidP="000C6A81">
      <w:pPr>
        <w:pStyle w:val="a3"/>
        <w:ind w:left="360"/>
      </w:pPr>
      <w:r>
        <w:t>/dev/mapper/vgrhel-lv_ob_docker   99G   35G   59G  38% /docker</w:t>
      </w:r>
    </w:p>
    <w:p w:rsidR="000C6A81" w:rsidRDefault="000C6A81" w:rsidP="000C6A81">
      <w:pPr>
        <w:pStyle w:val="a3"/>
        <w:ind w:left="360"/>
      </w:pPr>
      <w:r>
        <w:t>/dev/mapper/vgrhel-lv_ob_home    197G   61M  187G   1% /home</w:t>
      </w:r>
    </w:p>
    <w:p w:rsidR="000C6A81" w:rsidRDefault="000C6A81" w:rsidP="000C6A81">
      <w:pPr>
        <w:pStyle w:val="a3"/>
        <w:ind w:left="360"/>
      </w:pPr>
      <w:r>
        <w:t>/dev/mapper/vgrhel-lvopt         5.0G   34M  5.0G   1% /opt</w:t>
      </w:r>
    </w:p>
    <w:p w:rsidR="000C6A81" w:rsidRDefault="000C6A81" w:rsidP="000C6A81">
      <w:pPr>
        <w:pStyle w:val="a3"/>
        <w:ind w:left="360"/>
      </w:pPr>
      <w:r>
        <w:t>/dev/mapper/vgrhel-lvtmp         5.0G   33M  5.0G   1% /tmp</w:t>
      </w:r>
    </w:p>
    <w:p w:rsidR="000C6A81" w:rsidRDefault="000C6A81" w:rsidP="000C6A81">
      <w:pPr>
        <w:pStyle w:val="a3"/>
        <w:ind w:left="360"/>
      </w:pPr>
      <w:r>
        <w:t>/dev/mapper/vgrhel-lvzabbix      5.0G   38M  5.0G   1% /ZABBIX</w:t>
      </w:r>
    </w:p>
    <w:p w:rsidR="000C6A81" w:rsidRDefault="000C6A81" w:rsidP="000C6A81">
      <w:pPr>
        <w:pStyle w:val="a3"/>
        <w:ind w:left="360"/>
      </w:pPr>
      <w:r>
        <w:t>/dev/mapper/vgrhel-lvvar         5.0G  2.1G  3.0G  41% /var</w:t>
      </w:r>
    </w:p>
    <w:p w:rsidR="000C6A81" w:rsidRDefault="000C6A81" w:rsidP="000C6A81">
      <w:pPr>
        <w:pStyle w:val="a3"/>
        <w:ind w:left="360" w:firstLineChars="0" w:firstLine="0"/>
      </w:pPr>
      <w:r>
        <w:t>tmpfs                             51G     0   51G   0% /run/user/500</w:t>
      </w:r>
    </w:p>
    <w:p w:rsidR="008A18B0" w:rsidRDefault="008A18B0" w:rsidP="000C6A81">
      <w:pPr>
        <w:pStyle w:val="a3"/>
        <w:ind w:left="360" w:firstLineChars="0" w:firstLine="0"/>
      </w:pPr>
    </w:p>
    <w:p w:rsidR="007E46CF" w:rsidRDefault="007E46CF" w:rsidP="007E46CF">
      <w:pPr>
        <w:ind w:firstLineChars="200" w:firstLine="420"/>
      </w:pPr>
      <w:r>
        <w:t>[admin@xw-ppoboms-62 oms]$ cd /data/oms</w:t>
      </w:r>
    </w:p>
    <w:p w:rsidR="007E46CF" w:rsidRDefault="007E46CF" w:rsidP="007E46CF">
      <w:pPr>
        <w:ind w:firstLineChars="200" w:firstLine="420"/>
      </w:pPr>
      <w:r>
        <w:t>[admin@xw-ppoboms-62 oms]$ pwd</w:t>
      </w:r>
    </w:p>
    <w:p w:rsidR="008A18B0" w:rsidRDefault="007E46CF" w:rsidP="007E46CF">
      <w:pPr>
        <w:pStyle w:val="a3"/>
        <w:ind w:left="360" w:firstLineChars="0" w:firstLine="0"/>
      </w:pPr>
      <w:r>
        <w:t>/data/oms</w:t>
      </w:r>
    </w:p>
    <w:p w:rsidR="007E46CF" w:rsidRDefault="007E46CF" w:rsidP="007E46CF">
      <w:pPr>
        <w:pStyle w:val="a3"/>
        <w:ind w:left="360" w:firstLineChars="0" w:firstLine="0"/>
      </w:pPr>
    </w:p>
    <w:p w:rsidR="007E46CF" w:rsidRDefault="007E46CF" w:rsidP="007E46CF">
      <w:r>
        <w:t>[root@xw-ppoboms-62 oms]# du -sh *</w:t>
      </w:r>
    </w:p>
    <w:p w:rsidR="007E46CF" w:rsidRDefault="007E46CF" w:rsidP="007E46CF">
      <w:pPr>
        <w:pStyle w:val="a3"/>
        <w:ind w:left="360"/>
      </w:pPr>
      <w:r>
        <w:t>4.0K    https.crt</w:t>
      </w:r>
    </w:p>
    <w:p w:rsidR="007E46CF" w:rsidRDefault="007E46CF" w:rsidP="007E46CF">
      <w:pPr>
        <w:pStyle w:val="a3"/>
        <w:ind w:left="360"/>
      </w:pPr>
      <w:r>
        <w:t>4.0K    https.key</w:t>
      </w:r>
    </w:p>
    <w:p w:rsidR="007E46CF" w:rsidRDefault="007E46CF" w:rsidP="007E46CF">
      <w:pPr>
        <w:pStyle w:val="a3"/>
        <w:ind w:left="360"/>
      </w:pPr>
      <w:r>
        <w:t>14G     oms_logs</w:t>
      </w:r>
    </w:p>
    <w:p w:rsidR="007E46CF" w:rsidRDefault="007E46CF" w:rsidP="007E46CF">
      <w:pPr>
        <w:pStyle w:val="a3"/>
        <w:ind w:left="360"/>
      </w:pPr>
      <w:r>
        <w:t>428G    oms_run</w:t>
      </w:r>
    </w:p>
    <w:p w:rsidR="007E46CF" w:rsidRDefault="007E46CF" w:rsidP="007E46CF">
      <w:pPr>
        <w:pStyle w:val="a3"/>
        <w:ind w:left="360"/>
      </w:pPr>
      <w:r w:rsidRPr="008D2058">
        <w:rPr>
          <w:highlight w:val="yellow"/>
        </w:rPr>
        <w:t>1.7T    oms_store</w:t>
      </w:r>
    </w:p>
    <w:p w:rsidR="007E46CF" w:rsidRDefault="007E46CF" w:rsidP="007E46CF">
      <w:pPr>
        <w:pStyle w:val="a3"/>
        <w:ind w:left="360"/>
      </w:pPr>
      <w:r>
        <w:lastRenderedPageBreak/>
        <w:t>[root@xw-ppoboms-62 oms]# pwd</w:t>
      </w:r>
    </w:p>
    <w:p w:rsidR="007E46CF" w:rsidRDefault="007E46CF" w:rsidP="007E46CF">
      <w:pPr>
        <w:pStyle w:val="a3"/>
        <w:ind w:left="360" w:firstLineChars="0" w:firstLine="0"/>
      </w:pPr>
      <w:r>
        <w:t>/data/oms</w:t>
      </w:r>
    </w:p>
    <w:p w:rsidR="006261AC" w:rsidRDefault="006261AC" w:rsidP="007E46CF">
      <w:pPr>
        <w:pStyle w:val="a3"/>
        <w:ind w:left="360" w:firstLineChars="0" w:firstLine="0"/>
      </w:pPr>
    </w:p>
    <w:p w:rsidR="006261AC" w:rsidRDefault="006261AC" w:rsidP="006261AC">
      <w:pPr>
        <w:pStyle w:val="a3"/>
        <w:ind w:left="360" w:firstLineChars="0" w:firstLine="0"/>
      </w:pPr>
      <w:r>
        <w:t>cd /data/oms/oms_store</w:t>
      </w:r>
    </w:p>
    <w:p w:rsidR="008A18B0" w:rsidRDefault="008A18B0" w:rsidP="000C6A81">
      <w:pPr>
        <w:pStyle w:val="a3"/>
        <w:ind w:left="360" w:firstLineChars="0" w:firstLine="0"/>
      </w:pPr>
      <w:r>
        <w:rPr>
          <w:rFonts w:ascii="Calibri" w:eastAsia="Microsoft YaHei UI" w:hAnsi="Calibri" w:cs="Calibri"/>
          <w:color w:val="000000"/>
        </w:rPr>
        <w:t>[root@xw-ppoboms-62 oms_store]# du -sh *</w:t>
      </w:r>
      <w:r>
        <w:rPr>
          <w:rFonts w:ascii="Calibri" w:eastAsia="Microsoft YaHei UI" w:hAnsi="Calibri" w:cs="Calibri"/>
          <w:color w:val="000000"/>
        </w:rPr>
        <w:br/>
        <w:t>14G     store7100</w:t>
      </w:r>
      <w:r>
        <w:rPr>
          <w:rFonts w:ascii="Calibri" w:eastAsia="Microsoft YaHei UI" w:hAnsi="Calibri" w:cs="Calibri"/>
          <w:color w:val="000000"/>
        </w:rPr>
        <w:br/>
        <w:t>13G     store7101</w:t>
      </w:r>
      <w:r>
        <w:rPr>
          <w:rFonts w:ascii="Calibri" w:eastAsia="Microsoft YaHei UI" w:hAnsi="Calibri" w:cs="Calibri"/>
          <w:color w:val="000000"/>
        </w:rPr>
        <w:br/>
      </w:r>
      <w:r w:rsidRPr="008A18B0">
        <w:rPr>
          <w:rFonts w:ascii="Calibri" w:eastAsia="Microsoft YaHei UI" w:hAnsi="Calibri" w:cs="Calibri"/>
          <w:color w:val="000000"/>
          <w:highlight w:val="yellow"/>
        </w:rPr>
        <w:t>677G    store7102</w:t>
      </w:r>
      <w:r>
        <w:rPr>
          <w:rFonts w:ascii="Calibri" w:eastAsia="Microsoft YaHei UI" w:hAnsi="Calibri" w:cs="Calibri"/>
          <w:color w:val="000000"/>
        </w:rPr>
        <w:br/>
        <w:t>15G     store7104</w:t>
      </w:r>
      <w:r>
        <w:rPr>
          <w:rFonts w:ascii="Calibri" w:eastAsia="Microsoft YaHei UI" w:hAnsi="Calibri" w:cs="Calibri"/>
          <w:color w:val="000000"/>
        </w:rPr>
        <w:br/>
        <w:t>36G     store7105</w:t>
      </w:r>
      <w:r>
        <w:rPr>
          <w:rFonts w:ascii="Calibri" w:eastAsia="Microsoft YaHei UI" w:hAnsi="Calibri" w:cs="Calibri"/>
          <w:color w:val="000000"/>
        </w:rPr>
        <w:br/>
        <w:t>135G    store7106</w:t>
      </w:r>
      <w:r>
        <w:rPr>
          <w:rFonts w:ascii="Calibri" w:eastAsia="Microsoft YaHei UI" w:hAnsi="Calibri" w:cs="Calibri"/>
          <w:color w:val="000000"/>
        </w:rPr>
        <w:br/>
        <w:t>26G     store7107</w:t>
      </w:r>
      <w:r>
        <w:rPr>
          <w:rFonts w:ascii="Calibri" w:eastAsia="Microsoft YaHei UI" w:hAnsi="Calibri" w:cs="Calibri"/>
          <w:color w:val="000000"/>
        </w:rPr>
        <w:br/>
        <w:t>14G     store7108</w:t>
      </w:r>
      <w:r>
        <w:rPr>
          <w:rFonts w:ascii="Calibri" w:eastAsia="Microsoft YaHei UI" w:hAnsi="Calibri" w:cs="Calibri"/>
          <w:color w:val="000000"/>
        </w:rPr>
        <w:br/>
        <w:t>26G     store7109</w:t>
      </w:r>
      <w:r>
        <w:rPr>
          <w:rFonts w:ascii="Calibri" w:eastAsia="Microsoft YaHei UI" w:hAnsi="Calibri" w:cs="Calibri"/>
          <w:color w:val="000000"/>
        </w:rPr>
        <w:br/>
        <w:t>24G     store7110</w:t>
      </w:r>
      <w:r>
        <w:rPr>
          <w:rFonts w:ascii="Calibri" w:eastAsia="Microsoft YaHei UI" w:hAnsi="Calibri" w:cs="Calibri"/>
          <w:color w:val="000000"/>
        </w:rPr>
        <w:br/>
        <w:t>14G     store7111</w:t>
      </w:r>
      <w:r>
        <w:rPr>
          <w:rFonts w:ascii="Calibri" w:eastAsia="Microsoft YaHei UI" w:hAnsi="Calibri" w:cs="Calibri"/>
          <w:color w:val="000000"/>
        </w:rPr>
        <w:br/>
        <w:t>13G     store7112</w:t>
      </w:r>
      <w:r>
        <w:rPr>
          <w:rFonts w:ascii="Calibri" w:eastAsia="Microsoft YaHei UI" w:hAnsi="Calibri" w:cs="Calibri"/>
          <w:color w:val="000000"/>
        </w:rPr>
        <w:br/>
        <w:t>186G    store7113</w:t>
      </w:r>
      <w:r>
        <w:rPr>
          <w:rFonts w:ascii="Calibri" w:eastAsia="Microsoft YaHei UI" w:hAnsi="Calibri" w:cs="Calibri"/>
          <w:color w:val="000000"/>
        </w:rPr>
        <w:br/>
        <w:t>19G     store7114</w:t>
      </w:r>
      <w:r>
        <w:rPr>
          <w:rFonts w:ascii="Calibri" w:eastAsia="Microsoft YaHei UI" w:hAnsi="Calibri" w:cs="Calibri"/>
          <w:color w:val="000000"/>
        </w:rPr>
        <w:br/>
        <w:t>14G     store7115</w:t>
      </w:r>
      <w:r>
        <w:rPr>
          <w:rFonts w:ascii="Calibri" w:eastAsia="Microsoft YaHei UI" w:hAnsi="Calibri" w:cs="Calibri"/>
          <w:color w:val="000000"/>
        </w:rPr>
        <w:br/>
        <w:t>14G     store7116</w:t>
      </w:r>
      <w:r>
        <w:rPr>
          <w:rFonts w:ascii="Calibri" w:eastAsia="Microsoft YaHei UI" w:hAnsi="Calibri" w:cs="Calibri"/>
          <w:color w:val="000000"/>
        </w:rPr>
        <w:br/>
        <w:t>24G     store7117</w:t>
      </w:r>
      <w:r>
        <w:rPr>
          <w:rFonts w:ascii="Calibri" w:eastAsia="Microsoft YaHei UI" w:hAnsi="Calibri" w:cs="Calibri"/>
          <w:color w:val="000000"/>
        </w:rPr>
        <w:br/>
        <w:t>14G     store7118</w:t>
      </w:r>
      <w:r>
        <w:rPr>
          <w:rFonts w:ascii="Calibri" w:eastAsia="Microsoft YaHei UI" w:hAnsi="Calibri" w:cs="Calibri"/>
          <w:color w:val="000000"/>
        </w:rPr>
        <w:br/>
        <w:t>14G     store7119</w:t>
      </w:r>
      <w:r>
        <w:rPr>
          <w:rFonts w:ascii="Calibri" w:eastAsia="Microsoft YaHei UI" w:hAnsi="Calibri" w:cs="Calibri"/>
          <w:color w:val="000000"/>
        </w:rPr>
        <w:br/>
        <w:t>14G     store7120</w:t>
      </w:r>
      <w:r>
        <w:rPr>
          <w:rFonts w:ascii="Calibri" w:eastAsia="Microsoft YaHei UI" w:hAnsi="Calibri" w:cs="Calibri"/>
          <w:color w:val="000000"/>
        </w:rPr>
        <w:br/>
        <w:t>17G     store7121</w:t>
      </w:r>
      <w:r>
        <w:rPr>
          <w:rFonts w:ascii="Calibri" w:eastAsia="Microsoft YaHei UI" w:hAnsi="Calibri" w:cs="Calibri"/>
          <w:color w:val="000000"/>
        </w:rPr>
        <w:br/>
        <w:t>13G     store7122</w:t>
      </w:r>
      <w:r>
        <w:rPr>
          <w:rFonts w:ascii="Calibri" w:eastAsia="Microsoft YaHei UI" w:hAnsi="Calibri" w:cs="Calibri"/>
          <w:color w:val="000000"/>
        </w:rPr>
        <w:br/>
      </w:r>
      <w:r w:rsidRPr="008A18B0">
        <w:rPr>
          <w:rFonts w:ascii="Calibri" w:eastAsia="Microsoft YaHei UI" w:hAnsi="Calibri" w:cs="Calibri"/>
          <w:color w:val="000000"/>
          <w:highlight w:val="yellow"/>
        </w:rPr>
        <w:t>387G    store7123</w:t>
      </w:r>
      <w:r>
        <w:rPr>
          <w:rFonts w:ascii="Calibri" w:eastAsia="Microsoft YaHei UI" w:hAnsi="Calibri" w:cs="Calibri"/>
          <w:color w:val="000000"/>
        </w:rPr>
        <w:br/>
        <w:t>26G     store7124</w:t>
      </w:r>
    </w:p>
    <w:p w:rsidR="0080353A" w:rsidRDefault="0080353A" w:rsidP="0080353A">
      <w:pPr>
        <w:pStyle w:val="a3"/>
        <w:ind w:left="360"/>
      </w:pPr>
      <w:r>
        <w:t>[root@xw-ppoboms-62 ~]# docker ps</w:t>
      </w:r>
    </w:p>
    <w:p w:rsidR="0080353A" w:rsidRDefault="0080353A" w:rsidP="0080353A">
      <w:pPr>
        <w:pStyle w:val="a3"/>
        <w:ind w:left="360"/>
      </w:pPr>
      <w:r>
        <w:t>CONTAINER ID        IMAGE                                                               COMMAND                  CREATED             STATUS              PORTS               NAMES</w:t>
      </w:r>
    </w:p>
    <w:p w:rsidR="00F41B75" w:rsidRDefault="0080353A" w:rsidP="0080353A">
      <w:pPr>
        <w:pStyle w:val="a3"/>
        <w:ind w:left="360" w:firstLineChars="0" w:firstLine="0"/>
      </w:pPr>
      <w:r>
        <w:t>d1969b7c9455        reg.docker.alibaba-inc.com/oboms/oms-all-in-one:feature_4.0.1-bp1   "/bin/sh -c '/usr/bi鈥   2 years ago         Up 2 years                              oms_401</w:t>
      </w:r>
    </w:p>
    <w:p w:rsidR="0080353A" w:rsidRDefault="0080353A" w:rsidP="0080353A">
      <w:pPr>
        <w:pStyle w:val="a3"/>
        <w:ind w:left="360" w:firstLineChars="0" w:firstLine="0"/>
      </w:pPr>
    </w:p>
    <w:p w:rsidR="0080353A" w:rsidRDefault="008E59C7" w:rsidP="008E59C7">
      <w:pPr>
        <w:pStyle w:val="3"/>
      </w:pPr>
      <w:r>
        <w:rPr>
          <w:rFonts w:hint="eastAsia"/>
        </w:rPr>
        <w:t>2、</w:t>
      </w:r>
      <w:r w:rsidR="0080353A">
        <w:rPr>
          <w:rFonts w:hint="eastAsia"/>
        </w:rPr>
        <w:t>登录O</w:t>
      </w:r>
      <w:r w:rsidR="0080353A">
        <w:t>MS</w:t>
      </w:r>
      <w:r w:rsidR="0080353A">
        <w:rPr>
          <w:rFonts w:hint="eastAsia"/>
        </w:rPr>
        <w:t>的docker</w:t>
      </w:r>
    </w:p>
    <w:p w:rsidR="0080353A" w:rsidRDefault="0080353A" w:rsidP="0080353A">
      <w:pPr>
        <w:pStyle w:val="a3"/>
        <w:ind w:left="360"/>
      </w:pPr>
      <w:r>
        <w:t>[root@xw-ppoboms-62 ~]# docker exec -it oms_401 sh</w:t>
      </w:r>
    </w:p>
    <w:p w:rsidR="0080353A" w:rsidRDefault="0080353A" w:rsidP="0080353A">
      <w:pPr>
        <w:pStyle w:val="a3"/>
        <w:ind w:left="360"/>
      </w:pPr>
      <w:r>
        <w:t>sh-4.2#</w:t>
      </w:r>
    </w:p>
    <w:p w:rsidR="0080353A" w:rsidRDefault="0080353A" w:rsidP="0080353A">
      <w:pPr>
        <w:pStyle w:val="a3"/>
        <w:ind w:left="360"/>
      </w:pPr>
    </w:p>
    <w:p w:rsidR="006261AC" w:rsidRDefault="008E59C7" w:rsidP="008E59C7">
      <w:pPr>
        <w:pStyle w:val="3"/>
      </w:pPr>
      <w:r>
        <w:rPr>
          <w:rFonts w:hint="eastAsia"/>
        </w:rPr>
        <w:lastRenderedPageBreak/>
        <w:t>3、</w:t>
      </w:r>
      <w:r w:rsidR="000C6A81">
        <w:rPr>
          <w:rFonts w:hint="eastAsia"/>
        </w:rPr>
        <w:t>在docker中</w:t>
      </w:r>
      <w:r w:rsidR="0080353A">
        <w:rPr>
          <w:rFonts w:hint="eastAsia"/>
        </w:rPr>
        <w:t>查看</w:t>
      </w:r>
      <w:r w:rsidR="000E4E39">
        <w:rPr>
          <w:rFonts w:hint="eastAsia"/>
        </w:rPr>
        <w:t>7</w:t>
      </w:r>
      <w:r w:rsidR="000E4E39">
        <w:t>102</w:t>
      </w:r>
      <w:r w:rsidR="000E4E39">
        <w:rPr>
          <w:rFonts w:hint="eastAsia"/>
        </w:rPr>
        <w:t>相关的</w:t>
      </w:r>
      <w:r w:rsidR="0080353A">
        <w:rPr>
          <w:rFonts w:hint="eastAsia"/>
        </w:rPr>
        <w:t>文件</w:t>
      </w:r>
    </w:p>
    <w:p w:rsidR="006261AC" w:rsidRDefault="006261AC" w:rsidP="006261AC">
      <w:pPr>
        <w:pStyle w:val="a3"/>
        <w:ind w:left="360" w:firstLineChars="0" w:firstLine="0"/>
      </w:pPr>
      <w:r>
        <w:t>sh-4.2# ls -l /u01/ds/store/store*/drc/active/crawlers/*7102*</w:t>
      </w:r>
    </w:p>
    <w:p w:rsidR="0080353A" w:rsidRDefault="006261AC" w:rsidP="006261AC">
      <w:pPr>
        <w:pStyle w:val="a3"/>
        <w:ind w:left="360" w:firstLineChars="0" w:firstLine="0"/>
      </w:pPr>
      <w:r>
        <w:t>-rw-r--r-- 1 ds ds 82 Oct 27  2023 /u01/ds/store/store7102/drc/active/crawlers/</w:t>
      </w:r>
      <w:r w:rsidRPr="00160318">
        <w:rPr>
          <w:color w:val="FF0000"/>
        </w:rPr>
        <w:t>4.14.20.62-7102:OB_MYSQL_ten_1_4sdaie46fau8-1-0:0001000132</w:t>
      </w:r>
    </w:p>
    <w:p w:rsidR="006261AC" w:rsidRDefault="006261AC" w:rsidP="006261AC">
      <w:pPr>
        <w:pStyle w:val="a3"/>
        <w:ind w:left="360" w:firstLineChars="0" w:firstLine="0"/>
      </w:pPr>
    </w:p>
    <w:p w:rsidR="006261AC" w:rsidRDefault="006261AC" w:rsidP="006261AC">
      <w:pPr>
        <w:pStyle w:val="a3"/>
        <w:ind w:left="360" w:firstLineChars="0" w:firstLine="0"/>
      </w:pPr>
    </w:p>
    <w:p w:rsidR="00791CCE" w:rsidRDefault="006322BC" w:rsidP="000308C4">
      <w:pPr>
        <w:pStyle w:val="3"/>
      </w:pPr>
      <w:r>
        <w:t>4</w:t>
      </w:r>
      <w:r w:rsidR="00660FCF">
        <w:rPr>
          <w:rFonts w:hint="eastAsia"/>
        </w:rPr>
        <w:t>、</w:t>
      </w:r>
      <w:r w:rsidR="00160318">
        <w:rPr>
          <w:rFonts w:hint="eastAsia"/>
        </w:rPr>
        <w:t>查找对应的</w:t>
      </w:r>
      <w:r w:rsidR="000E4E39">
        <w:rPr>
          <w:rFonts w:hint="eastAsia"/>
        </w:rPr>
        <w:t>7</w:t>
      </w:r>
      <w:r w:rsidR="000E4E39">
        <w:t>102</w:t>
      </w:r>
      <w:r w:rsidR="00160318">
        <w:rPr>
          <w:rFonts w:hint="eastAsia"/>
        </w:rPr>
        <w:t>数据同步任务</w:t>
      </w:r>
    </w:p>
    <w:p w:rsidR="006322BC" w:rsidRDefault="006322BC" w:rsidP="006322BC">
      <w:pPr>
        <w:pStyle w:val="a3"/>
        <w:ind w:left="360" w:firstLineChars="0" w:firstLine="0"/>
      </w:pPr>
      <w:r>
        <w:rPr>
          <w:rFonts w:hint="eastAsia"/>
        </w:rPr>
        <w:t>登录</w:t>
      </w:r>
      <w:hyperlink r:id="rId7" w:history="1">
        <w:r>
          <w:rPr>
            <w:rStyle w:val="a4"/>
          </w:rPr>
          <w:t>https://4.14.20.60:8089/oms-v2/login?redirect=%2F</w:t>
        </w:r>
      </w:hyperlink>
    </w:p>
    <w:p w:rsidR="006322BC" w:rsidRDefault="006322BC" w:rsidP="006322BC">
      <w:pPr>
        <w:pStyle w:val="a3"/>
        <w:ind w:left="360" w:firstLineChars="0" w:firstLine="0"/>
      </w:pPr>
    </w:p>
    <w:p w:rsidR="006322BC" w:rsidRDefault="006322BC" w:rsidP="006322BC">
      <w:pPr>
        <w:pStyle w:val="a3"/>
        <w:ind w:left="360" w:firstLineChars="0" w:firstLine="0"/>
      </w:pPr>
      <w:r>
        <w:rPr>
          <w:rFonts w:hint="eastAsia"/>
        </w:rPr>
        <w:t>在左面导航栏“运维监控-组件“的</w:t>
      </w:r>
      <w:r>
        <w:t>”Store</w:t>
      </w:r>
      <w:r>
        <w:rPr>
          <w:rFonts w:hint="eastAsia"/>
        </w:rPr>
        <w:t>”标签下：</w:t>
      </w:r>
    </w:p>
    <w:p w:rsidR="006322BC" w:rsidRDefault="006322BC" w:rsidP="006322BC">
      <w:pPr>
        <w:pStyle w:val="a3"/>
        <w:ind w:left="360" w:firstLineChars="0" w:firstLine="0"/>
      </w:pPr>
    </w:p>
    <w:p w:rsidR="006322BC" w:rsidRDefault="006322BC" w:rsidP="006322B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3F5315F" wp14:editId="0073FC15">
            <wp:extent cx="5274310" cy="21786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2BC" w:rsidRDefault="006322BC" w:rsidP="006322BC">
      <w:pPr>
        <w:pStyle w:val="a3"/>
        <w:ind w:left="360" w:firstLineChars="0" w:firstLine="0"/>
      </w:pPr>
    </w:p>
    <w:p w:rsidR="006322BC" w:rsidRPr="006322BC" w:rsidRDefault="006322BC" w:rsidP="006322BC"/>
    <w:p w:rsidR="0073255C" w:rsidRDefault="00160318" w:rsidP="0073255C">
      <w:pPr>
        <w:widowControl/>
        <w:shd w:val="clear" w:color="auto" w:fill="FAFAFA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hint="eastAsia"/>
        </w:rPr>
        <w:t>在“数据同步”中，选择一条数据同步链路</w:t>
      </w:r>
      <w:r w:rsidR="00516C0F" w:rsidRPr="002530C1">
        <w:rPr>
          <w:rFonts w:hint="eastAsia"/>
          <w:szCs w:val="21"/>
        </w:rPr>
        <w:t>“</w:t>
      </w:r>
      <w:r w:rsidR="00516C0F" w:rsidRPr="002530C1">
        <w:rPr>
          <w:rFonts w:ascii="Segoe UI" w:hAnsi="Segoe UI" w:cs="Segoe UI"/>
          <w:b/>
          <w:bCs/>
          <w:color w:val="FF0000"/>
          <w:szCs w:val="21"/>
          <w:shd w:val="clear" w:color="auto" w:fill="F0F2F5"/>
        </w:rPr>
        <w:t>dp_bt_fncdb_canal</w:t>
      </w:r>
      <w:r w:rsidR="00516C0F" w:rsidRPr="00516C0F">
        <w:rPr>
          <w:rFonts w:hint="eastAsia"/>
          <w:color w:val="FF0000"/>
        </w:rPr>
        <w:t>”</w:t>
      </w:r>
      <w:r>
        <w:rPr>
          <w:rFonts w:hint="eastAsia"/>
        </w:rPr>
        <w:t>，“查看组件监控”，查找</w:t>
      </w:r>
      <w:r w:rsidR="0073255C">
        <w:rPr>
          <w:rFonts w:hint="eastAsia"/>
        </w:rPr>
        <w:t>组件I</w:t>
      </w:r>
      <w:r w:rsidR="0073255C">
        <w:t>D</w:t>
      </w:r>
      <w:r w:rsidR="0073255C">
        <w:rPr>
          <w:rFonts w:hint="eastAsia"/>
        </w:rPr>
        <w:t>为“</w:t>
      </w:r>
      <w:r w:rsidR="0073255C" w:rsidRPr="00160318">
        <w:rPr>
          <w:color w:val="FF0000"/>
        </w:rPr>
        <w:t>4.14.20.62-7102:OB_MYSQL_ten_1_4sdaie46fau8-1-0:0001000132</w:t>
      </w:r>
      <w:r w:rsidR="0073255C">
        <w:rPr>
          <w:rFonts w:hint="eastAsia"/>
        </w:rPr>
        <w:t>”的</w:t>
      </w:r>
      <w:r w:rsidR="0073255C" w:rsidRPr="0073255C">
        <w:rPr>
          <w:rFonts w:ascii="Segoe UI" w:eastAsia="宋体" w:hAnsi="Segoe UI" w:cs="Segoe UI"/>
          <w:kern w:val="0"/>
          <w:szCs w:val="21"/>
        </w:rPr>
        <w:t>Store</w:t>
      </w:r>
      <w:r w:rsidR="0073255C" w:rsidRPr="0073255C">
        <w:rPr>
          <w:rFonts w:ascii="Segoe UI" w:eastAsia="宋体" w:hAnsi="Segoe UI" w:cs="Segoe UI"/>
          <w:kern w:val="0"/>
          <w:szCs w:val="21"/>
        </w:rPr>
        <w:t>增量拉取组件</w:t>
      </w:r>
      <w:bookmarkStart w:id="0" w:name="_GoBack"/>
      <w:bookmarkEnd w:id="0"/>
    </w:p>
    <w:p w:rsidR="0073255C" w:rsidRDefault="0073255C" w:rsidP="0073255C">
      <w:pPr>
        <w:widowControl/>
        <w:shd w:val="clear" w:color="auto" w:fill="FAFAFA"/>
        <w:jc w:val="left"/>
        <w:rPr>
          <w:rFonts w:ascii="Segoe UI" w:eastAsia="宋体" w:hAnsi="Segoe UI" w:cs="Segoe UI"/>
          <w:kern w:val="0"/>
          <w:szCs w:val="21"/>
        </w:rPr>
      </w:pPr>
    </w:p>
    <w:p w:rsidR="0073255C" w:rsidRDefault="0073255C" w:rsidP="0073255C">
      <w:pPr>
        <w:widowControl/>
        <w:shd w:val="clear" w:color="auto" w:fill="FAFAFA"/>
        <w:jc w:val="left"/>
        <w:rPr>
          <w:rFonts w:ascii="Segoe UI" w:eastAsia="宋体" w:hAnsi="Segoe UI" w:cs="Segoe UI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611F4186" wp14:editId="7FE9D6B5">
            <wp:extent cx="5274310" cy="26612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55C" w:rsidRDefault="0073255C" w:rsidP="0073255C">
      <w:pPr>
        <w:widowControl/>
        <w:shd w:val="clear" w:color="auto" w:fill="FAFAFA"/>
        <w:jc w:val="left"/>
        <w:rPr>
          <w:rFonts w:ascii="Segoe UI" w:eastAsia="宋体" w:hAnsi="Segoe UI" w:cs="Segoe UI"/>
          <w:kern w:val="0"/>
          <w:szCs w:val="21"/>
        </w:rPr>
      </w:pPr>
    </w:p>
    <w:p w:rsidR="0073255C" w:rsidRPr="000308C4" w:rsidRDefault="006322BC" w:rsidP="000308C4">
      <w:pPr>
        <w:pStyle w:val="3"/>
      </w:pPr>
      <w:r>
        <w:t>5</w:t>
      </w:r>
      <w:r w:rsidR="00660FCF">
        <w:rPr>
          <w:rFonts w:hint="eastAsia"/>
        </w:rPr>
        <w:t>、</w:t>
      </w:r>
      <w:r w:rsidR="0073255C" w:rsidRPr="000308C4">
        <w:rPr>
          <w:rFonts w:hint="eastAsia"/>
        </w:rPr>
        <w:t>查看</w:t>
      </w:r>
      <w:r w:rsidR="006B4C0D">
        <w:rPr>
          <w:rFonts w:hint="eastAsia"/>
        </w:rPr>
        <w:t>7</w:t>
      </w:r>
      <w:r w:rsidR="006B4C0D">
        <w:t>102</w:t>
      </w:r>
      <w:r w:rsidR="006B4C0D">
        <w:rPr>
          <w:rFonts w:hint="eastAsia"/>
        </w:rPr>
        <w:t>的</w:t>
      </w:r>
      <w:r w:rsidR="0073255C" w:rsidRPr="000308C4">
        <w:rPr>
          <w:rFonts w:hint="eastAsia"/>
        </w:rPr>
        <w:t>s</w:t>
      </w:r>
      <w:r w:rsidR="0073255C" w:rsidRPr="000308C4">
        <w:t>tore</w:t>
      </w:r>
      <w:r w:rsidR="0073255C" w:rsidRPr="000308C4">
        <w:rPr>
          <w:rFonts w:hint="eastAsia"/>
        </w:rPr>
        <w:t>组件的保留时间</w:t>
      </w:r>
    </w:p>
    <w:p w:rsidR="0073255C" w:rsidRDefault="0073255C" w:rsidP="0073255C">
      <w:pPr>
        <w:pStyle w:val="a3"/>
        <w:widowControl/>
        <w:shd w:val="clear" w:color="auto" w:fill="FAFAFA"/>
        <w:ind w:left="360" w:firstLineChars="0" w:firstLine="0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ascii="Segoe UI" w:eastAsia="宋体" w:hAnsi="Segoe UI" w:cs="Segoe UI" w:hint="eastAsia"/>
          <w:kern w:val="0"/>
          <w:szCs w:val="21"/>
        </w:rPr>
        <w:t>点击</w:t>
      </w:r>
      <w:r w:rsidRPr="0073255C">
        <w:rPr>
          <w:rFonts w:ascii="Segoe UI" w:eastAsia="宋体" w:hAnsi="Segoe UI" w:cs="Segoe UI"/>
          <w:kern w:val="0"/>
          <w:szCs w:val="21"/>
        </w:rPr>
        <w:t>Store</w:t>
      </w:r>
      <w:r w:rsidRPr="0073255C">
        <w:rPr>
          <w:rFonts w:ascii="Segoe UI" w:eastAsia="宋体" w:hAnsi="Segoe UI" w:cs="Segoe UI"/>
          <w:kern w:val="0"/>
          <w:szCs w:val="21"/>
        </w:rPr>
        <w:t>增量拉取组件</w:t>
      </w:r>
      <w:r>
        <w:rPr>
          <w:rFonts w:ascii="Segoe UI" w:eastAsia="宋体" w:hAnsi="Segoe UI" w:cs="Segoe UI" w:hint="eastAsia"/>
          <w:kern w:val="0"/>
          <w:szCs w:val="21"/>
        </w:rPr>
        <w:t>对应的“更新”，按照关键字“</w:t>
      </w:r>
      <w:r>
        <w:rPr>
          <w:rFonts w:ascii="Segoe UI" w:eastAsia="宋体" w:hAnsi="Segoe UI" w:cs="Segoe UI" w:hint="eastAsia"/>
          <w:kern w:val="0"/>
          <w:szCs w:val="21"/>
        </w:rPr>
        <w:t>o</w:t>
      </w:r>
      <w:r>
        <w:rPr>
          <w:rFonts w:ascii="Segoe UI" w:eastAsia="宋体" w:hAnsi="Segoe UI" w:cs="Segoe UI"/>
          <w:kern w:val="0"/>
          <w:szCs w:val="21"/>
        </w:rPr>
        <w:t>utdated</w:t>
      </w:r>
      <w:r>
        <w:rPr>
          <w:rFonts w:ascii="Segoe UI" w:eastAsia="宋体" w:hAnsi="Segoe UI" w:cs="Segoe UI" w:hint="eastAsia"/>
          <w:kern w:val="0"/>
          <w:szCs w:val="21"/>
        </w:rPr>
        <w:t>”查找</w:t>
      </w:r>
    </w:p>
    <w:p w:rsidR="0073255C" w:rsidRPr="0073255C" w:rsidRDefault="0073255C" w:rsidP="0073255C">
      <w:pPr>
        <w:pStyle w:val="a3"/>
        <w:widowControl/>
        <w:shd w:val="clear" w:color="auto" w:fill="FAFAFA"/>
        <w:ind w:left="360" w:firstLineChars="0" w:firstLine="0"/>
        <w:jc w:val="left"/>
        <w:rPr>
          <w:rFonts w:ascii="Segoe UI" w:eastAsia="宋体" w:hAnsi="Segoe UI" w:cs="Segoe UI"/>
          <w:kern w:val="0"/>
          <w:szCs w:val="21"/>
        </w:rPr>
      </w:pPr>
      <w:r>
        <w:rPr>
          <w:noProof/>
        </w:rPr>
        <w:drawing>
          <wp:inline distT="0" distB="0" distL="0" distR="0" wp14:anchorId="0BEAA6A6" wp14:editId="77519EF0">
            <wp:extent cx="5274310" cy="41255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318" w:rsidRDefault="00160318" w:rsidP="00160318">
      <w:pPr>
        <w:pStyle w:val="a3"/>
        <w:ind w:left="360" w:firstLineChars="0" w:firstLine="0"/>
      </w:pPr>
    </w:p>
    <w:p w:rsidR="00160318" w:rsidRDefault="0073255C" w:rsidP="00160318">
      <w:pPr>
        <w:pStyle w:val="a3"/>
        <w:ind w:left="360" w:firstLineChars="0" w:firstLine="0"/>
      </w:pPr>
      <w:r>
        <w:t>Store.clearer.outdated</w:t>
      </w:r>
      <w:r>
        <w:rPr>
          <w:rFonts w:hint="eastAsia"/>
        </w:rPr>
        <w:t>的值为2</w:t>
      </w:r>
      <w:r>
        <w:t>59200</w:t>
      </w:r>
    </w:p>
    <w:p w:rsidR="00160318" w:rsidRDefault="0073255C" w:rsidP="00160318">
      <w:pPr>
        <w:pStyle w:val="a3"/>
        <w:ind w:left="360" w:firstLineChars="0" w:firstLine="0"/>
      </w:pPr>
      <w:r>
        <w:rPr>
          <w:rFonts w:hint="eastAsia"/>
        </w:rPr>
        <w:t>2</w:t>
      </w:r>
      <w:r>
        <w:t>59200</w:t>
      </w:r>
      <w:r>
        <w:rPr>
          <w:rFonts w:hint="eastAsia"/>
        </w:rPr>
        <w:t>秒为3天</w:t>
      </w:r>
    </w:p>
    <w:p w:rsidR="0073255C" w:rsidRDefault="0073255C" w:rsidP="00160318">
      <w:pPr>
        <w:pStyle w:val="a3"/>
        <w:ind w:left="360" w:firstLineChars="0" w:firstLine="0"/>
      </w:pPr>
      <w:r>
        <w:rPr>
          <w:rFonts w:hint="eastAsia"/>
        </w:rPr>
        <w:t>与研发联系，确认是都需要修改S</w:t>
      </w:r>
      <w:r>
        <w:t>tore</w:t>
      </w:r>
      <w:r>
        <w:rPr>
          <w:rFonts w:hint="eastAsia"/>
        </w:rPr>
        <w:t>的保留天数</w:t>
      </w:r>
    </w:p>
    <w:p w:rsidR="00660FCF" w:rsidRDefault="006322BC" w:rsidP="00660FCF">
      <w:pPr>
        <w:pStyle w:val="3"/>
      </w:pPr>
      <w:r>
        <w:lastRenderedPageBreak/>
        <w:t>6</w:t>
      </w:r>
      <w:r w:rsidR="00660FCF">
        <w:rPr>
          <w:rFonts w:hint="eastAsia"/>
        </w:rPr>
        <w:t>、在docker中查看7</w:t>
      </w:r>
      <w:r w:rsidR="00FC1D28">
        <w:t>123</w:t>
      </w:r>
      <w:r w:rsidR="00660FCF">
        <w:rPr>
          <w:rFonts w:hint="eastAsia"/>
        </w:rPr>
        <w:t>相关的文件</w:t>
      </w:r>
    </w:p>
    <w:p w:rsidR="00F8479F" w:rsidRDefault="00F8479F" w:rsidP="00F8479F">
      <w:pPr>
        <w:pStyle w:val="a3"/>
        <w:ind w:left="360"/>
      </w:pPr>
      <w:r>
        <w:t xml:space="preserve"> [root@xw-ppoboms-62 ~]#  docker exec -it oms_401 sh</w:t>
      </w:r>
    </w:p>
    <w:p w:rsidR="00F8479F" w:rsidRDefault="00F8479F" w:rsidP="00F8479F">
      <w:pPr>
        <w:pStyle w:val="a3"/>
        <w:ind w:left="360"/>
      </w:pPr>
      <w:r>
        <w:t>sh-4.2# ls -l /u01/ds/store/store*/drc/active/crawlers/*7123*</w:t>
      </w:r>
    </w:p>
    <w:p w:rsidR="000E4E39" w:rsidRDefault="00F8479F" w:rsidP="00F8479F">
      <w:pPr>
        <w:pStyle w:val="a3"/>
        <w:ind w:left="360" w:firstLineChars="0" w:firstLine="0"/>
      </w:pPr>
      <w:r>
        <w:t>-rw-r--r-- 1 ds ds 82 Nov 29  2024 /u01/ds/store/store7123/drc/active/crawlers/4.14.20.62-7123:OB_MYSQL_np_6a3eve4a1j7k_6a3evsiuzlxc-1-0:0005000127</w:t>
      </w:r>
    </w:p>
    <w:p w:rsidR="006322BC" w:rsidRDefault="006322BC" w:rsidP="006322BC">
      <w:pPr>
        <w:pStyle w:val="3"/>
      </w:pPr>
      <w:r>
        <w:t>7</w:t>
      </w:r>
      <w:r>
        <w:rPr>
          <w:rFonts w:hint="eastAsia"/>
        </w:rPr>
        <w:t>、查找对应的7</w:t>
      </w:r>
      <w:r w:rsidR="00FC1D28">
        <w:t>123</w:t>
      </w:r>
      <w:r>
        <w:rPr>
          <w:rFonts w:hint="eastAsia"/>
        </w:rPr>
        <w:t>数据同步任务</w:t>
      </w:r>
    </w:p>
    <w:p w:rsidR="00BC5D3B" w:rsidRDefault="00BC5D3B" w:rsidP="00BC5D3B">
      <w:pPr>
        <w:pStyle w:val="a3"/>
        <w:ind w:left="360" w:firstLineChars="0" w:firstLine="0"/>
      </w:pPr>
      <w:r>
        <w:rPr>
          <w:rFonts w:hint="eastAsia"/>
        </w:rPr>
        <w:t>登录</w:t>
      </w:r>
      <w:hyperlink r:id="rId11" w:history="1">
        <w:r>
          <w:rPr>
            <w:rStyle w:val="a4"/>
          </w:rPr>
          <w:t>https://4.14.20.60:8089/oms-v2/login?redirect=%2F</w:t>
        </w:r>
      </w:hyperlink>
    </w:p>
    <w:p w:rsidR="00BC5D3B" w:rsidRDefault="00BC5D3B" w:rsidP="00BC5D3B">
      <w:pPr>
        <w:pStyle w:val="a3"/>
        <w:ind w:left="360" w:firstLineChars="0" w:firstLine="0"/>
      </w:pPr>
    </w:p>
    <w:p w:rsidR="00BC5D3B" w:rsidRDefault="00BC5D3B" w:rsidP="00BC5D3B">
      <w:pPr>
        <w:pStyle w:val="a3"/>
        <w:ind w:left="360" w:firstLineChars="0" w:firstLine="0"/>
      </w:pPr>
      <w:r>
        <w:rPr>
          <w:rFonts w:hint="eastAsia"/>
        </w:rPr>
        <w:t>在左面导航栏“运维监控-组件“的</w:t>
      </w:r>
      <w:r>
        <w:t>”Store</w:t>
      </w:r>
      <w:r>
        <w:rPr>
          <w:rFonts w:hint="eastAsia"/>
        </w:rPr>
        <w:t>”标签下：</w:t>
      </w:r>
    </w:p>
    <w:p w:rsidR="00BC5D3B" w:rsidRDefault="00BC5D3B" w:rsidP="00BC5D3B">
      <w:pPr>
        <w:pStyle w:val="a3"/>
        <w:ind w:left="360" w:firstLineChars="0" w:firstLine="0"/>
      </w:pPr>
    </w:p>
    <w:p w:rsidR="00BC5D3B" w:rsidRDefault="00BC5D3B" w:rsidP="00BC5D3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AF90E84" wp14:editId="3FAEDFBB">
            <wp:extent cx="5274310" cy="21786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3B" w:rsidRDefault="00BC5D3B" w:rsidP="00BC5D3B">
      <w:pPr>
        <w:pStyle w:val="a3"/>
        <w:ind w:left="360" w:firstLineChars="0" w:firstLine="0"/>
      </w:pPr>
    </w:p>
    <w:p w:rsidR="00BC5D3B" w:rsidRPr="006322BC" w:rsidRDefault="00BC5D3B" w:rsidP="00BC5D3B"/>
    <w:p w:rsidR="00BC5D3B" w:rsidRDefault="00860ECD" w:rsidP="00BC5D3B">
      <w:pPr>
        <w:widowControl/>
        <w:shd w:val="clear" w:color="auto" w:fill="FAFAFA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hint="eastAsia"/>
        </w:rPr>
        <w:t>在“数据迁移</w:t>
      </w:r>
      <w:r w:rsidR="00BC5D3B">
        <w:rPr>
          <w:rFonts w:hint="eastAsia"/>
        </w:rPr>
        <w:t>”中，选择一条数据</w:t>
      </w:r>
      <w:r>
        <w:rPr>
          <w:rFonts w:hint="eastAsia"/>
        </w:rPr>
        <w:t>迁移</w:t>
      </w:r>
      <w:r w:rsidR="00BC5D3B">
        <w:rPr>
          <w:rFonts w:hint="eastAsia"/>
        </w:rPr>
        <w:t>链路</w:t>
      </w:r>
      <w:r w:rsidR="00516C0F">
        <w:rPr>
          <w:rFonts w:hint="eastAsia"/>
        </w:rPr>
        <w:t>“</w:t>
      </w:r>
      <w:r w:rsidR="00516C0F" w:rsidRPr="00516C0F">
        <w:rPr>
          <w:b/>
          <w:color w:val="FF0000"/>
        </w:rPr>
        <w:t>dp_bt_01_pmcdb_to_bp_fnc_fncdb</w:t>
      </w:r>
      <w:r w:rsidR="00516C0F">
        <w:rPr>
          <w:rFonts w:hint="eastAsia"/>
        </w:rPr>
        <w:t>”</w:t>
      </w:r>
      <w:r w:rsidR="00BC5D3B">
        <w:rPr>
          <w:rFonts w:hint="eastAsia"/>
        </w:rPr>
        <w:t>，“查看组件监控”，查找组件I</w:t>
      </w:r>
      <w:r w:rsidR="00BC5D3B">
        <w:t>D</w:t>
      </w:r>
      <w:r w:rsidR="00BC5D3B">
        <w:rPr>
          <w:rFonts w:hint="eastAsia"/>
        </w:rPr>
        <w:t>为“</w:t>
      </w:r>
      <w:r w:rsidR="00601DAB" w:rsidRPr="00601DAB">
        <w:rPr>
          <w:b/>
          <w:color w:val="FF0000"/>
        </w:rPr>
        <w:t>4.14.20.62-7123:OB_MYSQL_np_6a3eve4a1j7k_6a3evsiuzlxc-1-0:0005000127</w:t>
      </w:r>
      <w:r w:rsidR="00BC5D3B">
        <w:rPr>
          <w:rFonts w:hint="eastAsia"/>
        </w:rPr>
        <w:t>”的</w:t>
      </w:r>
      <w:r w:rsidR="00BC5D3B" w:rsidRPr="0073255C">
        <w:rPr>
          <w:rFonts w:ascii="Segoe UI" w:eastAsia="宋体" w:hAnsi="Segoe UI" w:cs="Segoe UI"/>
          <w:kern w:val="0"/>
          <w:szCs w:val="21"/>
        </w:rPr>
        <w:t>Store</w:t>
      </w:r>
      <w:r w:rsidR="00BC5D3B" w:rsidRPr="0073255C">
        <w:rPr>
          <w:rFonts w:ascii="Segoe UI" w:eastAsia="宋体" w:hAnsi="Segoe UI" w:cs="Segoe UI"/>
          <w:kern w:val="0"/>
          <w:szCs w:val="21"/>
        </w:rPr>
        <w:t>增量拉取组件</w:t>
      </w:r>
    </w:p>
    <w:p w:rsidR="000E4E39" w:rsidRDefault="00860ECD" w:rsidP="00FC1D28">
      <w:r>
        <w:rPr>
          <w:noProof/>
        </w:rPr>
        <w:drawing>
          <wp:inline distT="0" distB="0" distL="0" distR="0" wp14:anchorId="30303351" wp14:editId="2C7BACE0">
            <wp:extent cx="5274310" cy="25647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D28" w:rsidRPr="000308C4" w:rsidRDefault="00FC1D28" w:rsidP="00FC1D28">
      <w:pPr>
        <w:pStyle w:val="3"/>
      </w:pPr>
      <w:r>
        <w:lastRenderedPageBreak/>
        <w:t>8</w:t>
      </w:r>
      <w:r>
        <w:rPr>
          <w:rFonts w:hint="eastAsia"/>
        </w:rPr>
        <w:t>、</w:t>
      </w:r>
      <w:r w:rsidRPr="000308C4">
        <w:rPr>
          <w:rFonts w:hint="eastAsia"/>
        </w:rPr>
        <w:t>查看</w:t>
      </w:r>
      <w:r>
        <w:rPr>
          <w:rFonts w:hint="eastAsia"/>
        </w:rPr>
        <w:t>7</w:t>
      </w:r>
      <w:r>
        <w:t>123</w:t>
      </w:r>
      <w:r>
        <w:rPr>
          <w:rFonts w:hint="eastAsia"/>
        </w:rPr>
        <w:t>的</w:t>
      </w:r>
      <w:r w:rsidRPr="000308C4">
        <w:rPr>
          <w:rFonts w:hint="eastAsia"/>
        </w:rPr>
        <w:t>s</w:t>
      </w:r>
      <w:r w:rsidRPr="000308C4">
        <w:t>tore</w:t>
      </w:r>
      <w:r w:rsidRPr="000308C4">
        <w:rPr>
          <w:rFonts w:hint="eastAsia"/>
        </w:rPr>
        <w:t>组件的保留时间</w:t>
      </w:r>
    </w:p>
    <w:p w:rsidR="00FC1D28" w:rsidRDefault="00FC1D28" w:rsidP="00FC1D28">
      <w:pPr>
        <w:pStyle w:val="a3"/>
        <w:widowControl/>
        <w:shd w:val="clear" w:color="auto" w:fill="FAFAFA"/>
        <w:ind w:left="360" w:firstLineChars="0" w:firstLine="0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ascii="Segoe UI" w:eastAsia="宋体" w:hAnsi="Segoe UI" w:cs="Segoe UI" w:hint="eastAsia"/>
          <w:kern w:val="0"/>
          <w:szCs w:val="21"/>
        </w:rPr>
        <w:t>点击</w:t>
      </w:r>
      <w:r w:rsidRPr="0073255C">
        <w:rPr>
          <w:rFonts w:ascii="Segoe UI" w:eastAsia="宋体" w:hAnsi="Segoe UI" w:cs="Segoe UI"/>
          <w:kern w:val="0"/>
          <w:szCs w:val="21"/>
        </w:rPr>
        <w:t>Store</w:t>
      </w:r>
      <w:r w:rsidRPr="0073255C">
        <w:rPr>
          <w:rFonts w:ascii="Segoe UI" w:eastAsia="宋体" w:hAnsi="Segoe UI" w:cs="Segoe UI"/>
          <w:kern w:val="0"/>
          <w:szCs w:val="21"/>
        </w:rPr>
        <w:t>增量拉取组件</w:t>
      </w:r>
      <w:r>
        <w:rPr>
          <w:rFonts w:ascii="Segoe UI" w:eastAsia="宋体" w:hAnsi="Segoe UI" w:cs="Segoe UI" w:hint="eastAsia"/>
          <w:kern w:val="0"/>
          <w:szCs w:val="21"/>
        </w:rPr>
        <w:t>对应的“更新”，按照关键字“</w:t>
      </w:r>
      <w:r>
        <w:rPr>
          <w:rFonts w:ascii="Segoe UI" w:eastAsia="宋体" w:hAnsi="Segoe UI" w:cs="Segoe UI" w:hint="eastAsia"/>
          <w:kern w:val="0"/>
          <w:szCs w:val="21"/>
        </w:rPr>
        <w:t>o</w:t>
      </w:r>
      <w:r>
        <w:rPr>
          <w:rFonts w:ascii="Segoe UI" w:eastAsia="宋体" w:hAnsi="Segoe UI" w:cs="Segoe UI"/>
          <w:kern w:val="0"/>
          <w:szCs w:val="21"/>
        </w:rPr>
        <w:t>utdated</w:t>
      </w:r>
      <w:r>
        <w:rPr>
          <w:rFonts w:ascii="Segoe UI" w:eastAsia="宋体" w:hAnsi="Segoe UI" w:cs="Segoe UI" w:hint="eastAsia"/>
          <w:kern w:val="0"/>
          <w:szCs w:val="21"/>
        </w:rPr>
        <w:t>”查找</w:t>
      </w:r>
    </w:p>
    <w:p w:rsidR="00FC1D28" w:rsidRPr="0073255C" w:rsidRDefault="00860ECD" w:rsidP="00FC1D28">
      <w:pPr>
        <w:pStyle w:val="a3"/>
        <w:widowControl/>
        <w:shd w:val="clear" w:color="auto" w:fill="FAFAFA"/>
        <w:ind w:left="360" w:firstLineChars="0" w:firstLine="0"/>
        <w:jc w:val="left"/>
        <w:rPr>
          <w:rFonts w:ascii="Segoe UI" w:eastAsia="宋体" w:hAnsi="Segoe UI" w:cs="Segoe UI"/>
          <w:kern w:val="0"/>
          <w:szCs w:val="21"/>
        </w:rPr>
      </w:pPr>
      <w:r>
        <w:rPr>
          <w:noProof/>
        </w:rPr>
        <w:drawing>
          <wp:inline distT="0" distB="0" distL="0" distR="0" wp14:anchorId="06A93F1C" wp14:editId="1006AFEA">
            <wp:extent cx="5274310" cy="34258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D28" w:rsidRDefault="00FC1D28" w:rsidP="00FC1D28">
      <w:pPr>
        <w:pStyle w:val="a3"/>
        <w:ind w:left="360" w:firstLineChars="0" w:firstLine="0"/>
      </w:pPr>
    </w:p>
    <w:p w:rsidR="00FC1D28" w:rsidRDefault="00FC1D28" w:rsidP="00FC1D28">
      <w:pPr>
        <w:pStyle w:val="a3"/>
        <w:ind w:left="360" w:firstLineChars="0" w:firstLine="0"/>
      </w:pPr>
      <w:r>
        <w:t>Store.clearer.outdated</w:t>
      </w:r>
      <w:r>
        <w:rPr>
          <w:rFonts w:hint="eastAsia"/>
        </w:rPr>
        <w:t>的值为</w:t>
      </w:r>
      <w:r w:rsidR="00860ECD">
        <w:t>432000</w:t>
      </w:r>
    </w:p>
    <w:p w:rsidR="00FC1D28" w:rsidRDefault="00860ECD" w:rsidP="00FC1D28">
      <w:pPr>
        <w:pStyle w:val="a3"/>
        <w:ind w:left="360" w:firstLineChars="0" w:firstLine="0"/>
      </w:pPr>
      <w:r>
        <w:t>432000</w:t>
      </w:r>
      <w:r w:rsidR="00FC1D28">
        <w:rPr>
          <w:rFonts w:hint="eastAsia"/>
        </w:rPr>
        <w:t>秒为</w:t>
      </w:r>
      <w:r>
        <w:t>5</w:t>
      </w:r>
      <w:r w:rsidR="00FC1D28">
        <w:rPr>
          <w:rFonts w:hint="eastAsia"/>
        </w:rPr>
        <w:t>天</w:t>
      </w:r>
    </w:p>
    <w:p w:rsidR="00FC1D28" w:rsidRDefault="00FC1D28" w:rsidP="00FC1D28">
      <w:pPr>
        <w:pStyle w:val="a3"/>
        <w:ind w:left="360" w:firstLineChars="0" w:firstLine="0"/>
      </w:pPr>
      <w:r>
        <w:rPr>
          <w:rFonts w:hint="eastAsia"/>
        </w:rPr>
        <w:t>与研发联系，确认是都需要修改S</w:t>
      </w:r>
      <w:r>
        <w:t>tore</w:t>
      </w:r>
      <w:r>
        <w:rPr>
          <w:rFonts w:hint="eastAsia"/>
        </w:rPr>
        <w:t>的保留天数</w:t>
      </w:r>
    </w:p>
    <w:p w:rsidR="00FC1D28" w:rsidRPr="00FC1D28" w:rsidRDefault="00FC1D28" w:rsidP="00FC1D28"/>
    <w:sectPr w:rsidR="00FC1D28" w:rsidRPr="00FC1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254" w:rsidRDefault="00BE6254" w:rsidP="00BE6254">
      <w:r>
        <w:separator/>
      </w:r>
    </w:p>
  </w:endnote>
  <w:endnote w:type="continuationSeparator" w:id="0">
    <w:p w:rsidR="00BE6254" w:rsidRDefault="00BE6254" w:rsidP="00BE6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254" w:rsidRDefault="00BE6254" w:rsidP="00BE6254">
      <w:r>
        <w:separator/>
      </w:r>
    </w:p>
  </w:footnote>
  <w:footnote w:type="continuationSeparator" w:id="0">
    <w:p w:rsidR="00BE6254" w:rsidRDefault="00BE6254" w:rsidP="00BE6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876D2"/>
    <w:multiLevelType w:val="hybridMultilevel"/>
    <w:tmpl w:val="04DEF652"/>
    <w:lvl w:ilvl="0" w:tplc="7CC4FF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B63583"/>
    <w:multiLevelType w:val="multilevel"/>
    <w:tmpl w:val="520878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22F"/>
    <w:rsid w:val="000308C4"/>
    <w:rsid w:val="00056305"/>
    <w:rsid w:val="000C6A81"/>
    <w:rsid w:val="000E4E39"/>
    <w:rsid w:val="00160318"/>
    <w:rsid w:val="002530C1"/>
    <w:rsid w:val="004E7475"/>
    <w:rsid w:val="00516C0F"/>
    <w:rsid w:val="00601DAB"/>
    <w:rsid w:val="006261AC"/>
    <w:rsid w:val="006322BC"/>
    <w:rsid w:val="00660FCF"/>
    <w:rsid w:val="006B4C0D"/>
    <w:rsid w:val="0073255C"/>
    <w:rsid w:val="00746053"/>
    <w:rsid w:val="0078622F"/>
    <w:rsid w:val="00791CCE"/>
    <w:rsid w:val="007E46CF"/>
    <w:rsid w:val="0080353A"/>
    <w:rsid w:val="00860ECD"/>
    <w:rsid w:val="00882557"/>
    <w:rsid w:val="008A18B0"/>
    <w:rsid w:val="008D2058"/>
    <w:rsid w:val="008E1EE2"/>
    <w:rsid w:val="008E59C7"/>
    <w:rsid w:val="00BC5D3B"/>
    <w:rsid w:val="00BE6254"/>
    <w:rsid w:val="00D05254"/>
    <w:rsid w:val="00DA6538"/>
    <w:rsid w:val="00F41B75"/>
    <w:rsid w:val="00F8479F"/>
    <w:rsid w:val="00FC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FA3D2D6"/>
  <w15:chartTrackingRefBased/>
  <w15:docId w15:val="{ECA1436E-080A-4A82-A03E-9B646E4B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460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60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1B75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DA6538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74605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46053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BE62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E62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E62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E62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9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4.14.20.60:8089/oms-v2/login?redirect=%2F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4.14.20.60:8089/oms-v2/login?redirect=%2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834C3568.dotm</Template>
  <TotalTime>3355</TotalTime>
  <Pages>6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lfy001</dc:creator>
  <cp:keywords/>
  <dc:description/>
  <cp:lastModifiedBy>lfy001</cp:lastModifiedBy>
  <cp:revision>47</cp:revision>
  <dcterms:created xsi:type="dcterms:W3CDTF">2026-01-28T03:46:00Z</dcterms:created>
  <dcterms:modified xsi:type="dcterms:W3CDTF">2026-02-09T08:57:00Z</dcterms:modified>
</cp:coreProperties>
</file>